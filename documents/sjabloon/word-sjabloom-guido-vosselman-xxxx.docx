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4A4B73" w:rsidRPr="004A4B73" w:rsidTr="00277F31">
        <w:tc>
          <w:tcPr>
            <w:tcW w:w="9072" w:type="dxa"/>
          </w:tcPr>
          <w:p w:rsidR="004A4B73" w:rsidRDefault="004A4B73" w:rsidP="00036B8F">
            <w:pPr>
              <w:jc w:val="center"/>
              <w:rPr>
                <w:sz w:val="56"/>
              </w:rPr>
            </w:pPr>
            <w:r w:rsidRPr="004A4B73">
              <w:rPr>
                <w:sz w:val="56"/>
              </w:rPr>
              <w:t xml:space="preserve">Project </w:t>
            </w:r>
            <w:r w:rsidR="006C60E7">
              <w:rPr>
                <w:sz w:val="56"/>
              </w:rPr>
              <w:t xml:space="preserve">folder </w:t>
            </w:r>
          </w:p>
          <w:p w:rsidR="00277F31" w:rsidRPr="004A4B73" w:rsidRDefault="00277F31" w:rsidP="00036B8F">
            <w:pPr>
              <w:jc w:val="center"/>
              <w:rPr>
                <w:sz w:val="72"/>
              </w:rPr>
            </w:pPr>
            <w:r>
              <w:rPr>
                <w:sz w:val="56"/>
              </w:rPr>
              <w:t>Reclame folder ROC</w:t>
            </w:r>
          </w:p>
        </w:tc>
      </w:tr>
      <w:tr w:rsidR="004A4B73" w:rsidTr="00AB5A7C">
        <w:tc>
          <w:tcPr>
            <w:tcW w:w="9072" w:type="dxa"/>
          </w:tcPr>
          <w:p w:rsidR="004A4B73" w:rsidRDefault="004A4B73"/>
          <w:p w:rsidR="004A4B73" w:rsidRDefault="004A4B73"/>
          <w:p w:rsidR="004A4B73" w:rsidRDefault="004A4B73"/>
          <w:p w:rsidR="004A4B73" w:rsidRDefault="004A4B73"/>
          <w:p w:rsidR="004A4B73" w:rsidRDefault="004A4B73"/>
          <w:p w:rsidR="004A4B73" w:rsidRDefault="004A4B73"/>
          <w:p w:rsidR="004A4B73" w:rsidRDefault="004A4B73"/>
          <w:p w:rsidR="004A4B73" w:rsidRDefault="004A4B73"/>
          <w:p w:rsidR="004A4B73" w:rsidRDefault="004A4B73" w:rsidP="004A4B73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57FACF2" wp14:editId="0E1A73D8">
                  <wp:extent cx="4581525" cy="2848303"/>
                  <wp:effectExtent l="0" t="0" r="0" b="9525"/>
                  <wp:docPr id="1" name="Afbeelding 1" descr="This article is based on the free eBook &quot;Project Management: the CAM2P™ Model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is article is based on the free eBook &quot;Project Management: the CAM2P™ Model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2848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B73" w:rsidRDefault="004A4B73"/>
          <w:p w:rsidR="004A4B73" w:rsidRDefault="004A4B73"/>
          <w:p w:rsidR="004A4B73" w:rsidRDefault="004A4B73"/>
          <w:p w:rsidR="00523717" w:rsidRDefault="00523717">
            <w:r>
              <w:t xml:space="preserve">Naam: </w:t>
            </w:r>
            <w:r w:rsidR="00AB5A7C">
              <w:t xml:space="preserve">                </w:t>
            </w:r>
            <w:r>
              <w:t>[naam]</w:t>
            </w:r>
          </w:p>
          <w:p w:rsidR="00523717" w:rsidRDefault="00523717">
            <w:r>
              <w:t>Studiejaar:</w:t>
            </w:r>
            <w:r w:rsidR="00AB5A7C">
              <w:t xml:space="preserve">        </w:t>
            </w:r>
            <w:r>
              <w:t xml:space="preserve"> [jaar]</w:t>
            </w:r>
          </w:p>
          <w:p w:rsidR="00523717" w:rsidRDefault="00523717">
            <w:r>
              <w:t xml:space="preserve">Groep: </w:t>
            </w:r>
            <w:r w:rsidR="00AB5A7C">
              <w:t xml:space="preserve">               </w:t>
            </w:r>
            <w:r>
              <w:t>[groep]</w:t>
            </w:r>
          </w:p>
          <w:p w:rsidR="00523717" w:rsidRDefault="00AB5A7C">
            <w:r>
              <w:t>Projectleider:    [naam]</w:t>
            </w:r>
          </w:p>
          <w:p w:rsidR="00AB5A7C" w:rsidRDefault="00AB5A7C">
            <w:r>
              <w:t>Inleverdatum:   [00-00-00]</w:t>
            </w:r>
          </w:p>
          <w:p w:rsidR="00AB5A7C" w:rsidRDefault="00AB5A7C">
            <w:r>
              <w:t>Versie:                1.0.</w:t>
            </w:r>
          </w:p>
          <w:p w:rsidR="004A4B73" w:rsidRDefault="004A4B73">
            <w:bookmarkStart w:id="0" w:name="_GoBack"/>
            <w:bookmarkEnd w:id="0"/>
          </w:p>
          <w:p w:rsidR="004A4B73" w:rsidRDefault="004A4B73"/>
          <w:p w:rsidR="004A4B73" w:rsidRDefault="004A4B73"/>
          <w:p w:rsidR="004A4B73" w:rsidRDefault="004A4B73"/>
          <w:p w:rsidR="004A4B73" w:rsidRDefault="004A4B73"/>
          <w:p w:rsidR="004A4B73" w:rsidRDefault="004A4B73"/>
          <w:p w:rsidR="004A4B73" w:rsidRDefault="004A4B73"/>
          <w:p w:rsidR="00036B8F" w:rsidRDefault="00036B8F"/>
          <w:p w:rsidR="004A4B73" w:rsidRDefault="004A4B73"/>
        </w:tc>
      </w:tr>
      <w:tr w:rsidR="00AB5A7C" w:rsidTr="00AB5A7C">
        <w:tc>
          <w:tcPr>
            <w:tcW w:w="9072" w:type="dxa"/>
          </w:tcPr>
          <w:p w:rsidR="00AB5A7C" w:rsidRDefault="00AB5A7C"/>
        </w:tc>
      </w:tr>
      <w:tr w:rsidR="00AB5A7C" w:rsidTr="00277F31">
        <w:tc>
          <w:tcPr>
            <w:tcW w:w="9072" w:type="dxa"/>
            <w:tcBorders>
              <w:bottom w:val="single" w:sz="4" w:space="0" w:color="auto"/>
            </w:tcBorders>
          </w:tcPr>
          <w:p w:rsidR="00AB5A7C" w:rsidRDefault="00AB5A7C"/>
        </w:tc>
      </w:tr>
    </w:tbl>
    <w:p w:rsidR="00036B8F" w:rsidRDefault="00036B8F">
      <w:pPr>
        <w:sectPr w:rsidR="00036B8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80721176"/>
        <w:docPartObj>
          <w:docPartGallery w:val="Table of Contents"/>
          <w:docPartUnique/>
        </w:docPartObj>
      </w:sdtPr>
      <w:sdtEndPr/>
      <w:sdtContent>
        <w:p w:rsidR="008F6844" w:rsidRDefault="008F6844" w:rsidP="0070263B">
          <w:pPr>
            <w:pStyle w:val="Kopvaninhoudsopgave"/>
            <w:numPr>
              <w:ilvl w:val="0"/>
              <w:numId w:val="0"/>
            </w:numPr>
            <w:ind w:left="432" w:hanging="432"/>
          </w:pPr>
          <w:r>
            <w:t>Inhoud</w:t>
          </w:r>
        </w:p>
        <w:p w:rsidR="0070263B" w:rsidRDefault="008F6844">
          <w:pPr>
            <w:pStyle w:val="Inhopg1"/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396086" w:history="1">
            <w:r w:rsidR="0070263B" w:rsidRPr="004D3C8E">
              <w:rPr>
                <w:rStyle w:val="Hyperlink"/>
                <w:noProof/>
              </w:rPr>
              <w:t>1.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Orientatie en definitie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_Toc460396086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87" w:history="1">
            <w:r w:rsidR="0070263B" w:rsidRPr="004D3C8E">
              <w:rPr>
                <w:rStyle w:val="Hyperlink"/>
                <w:noProof/>
              </w:rPr>
              <w:t>1.1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Aanleiding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_Toc460396087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88" w:history="1">
            <w:r w:rsidR="0070263B" w:rsidRPr="004D3C8E">
              <w:rPr>
                <w:rStyle w:val="Hyperlink"/>
                <w:noProof/>
              </w:rPr>
              <w:t>1.2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Projectopdracht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_Toc460396088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89" w:history="1">
            <w:r w:rsidR="0070263B" w:rsidRPr="004D3C8E">
              <w:rPr>
                <w:rStyle w:val="Hyperlink"/>
                <w:noProof/>
              </w:rPr>
              <w:t>1.3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Planning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_Toc460396089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0" w:history="1">
            <w:r w:rsidR="0070263B" w:rsidRPr="004D3C8E">
              <w:rPr>
                <w:rStyle w:val="Hyperlink"/>
                <w:noProof/>
              </w:rPr>
              <w:t>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Ontwerp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_Toc460396090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1" w:history="1">
            <w:r w:rsidR="0070263B" w:rsidRPr="004D3C8E">
              <w:rPr>
                <w:rStyle w:val="Hyperlink"/>
                <w:noProof/>
              </w:rPr>
              <w:t>2.1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Inhoud van folder A (functioneel)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_Toc460396091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2" w:history="1">
            <w:r w:rsidR="0070263B" w:rsidRPr="004D3C8E">
              <w:rPr>
                <w:rStyle w:val="Hyperlink"/>
                <w:noProof/>
              </w:rPr>
              <w:t>2.2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Inhoud van folder B (functioneel)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_Toc460396092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3" w:history="1">
            <w:r w:rsidR="0070263B" w:rsidRPr="004D3C8E">
              <w:rPr>
                <w:rStyle w:val="Hyperlink"/>
                <w:noProof/>
              </w:rPr>
              <w:t>2.3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Vormgeving van de folder A (technisch)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_Toc460396093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4" w:history="1">
            <w:r w:rsidR="0070263B" w:rsidRPr="004D3C8E">
              <w:rPr>
                <w:rStyle w:val="Hyperlink"/>
                <w:noProof/>
                <w:lang w:val="en-US"/>
              </w:rPr>
              <w:t>3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  <w:lang w:val="en-US"/>
              </w:rPr>
              <w:t>Realisatie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_Toc460396094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5" w:history="1">
            <w:r w:rsidR="0070263B" w:rsidRPr="004D3C8E">
              <w:rPr>
                <w:rStyle w:val="Hyperlink"/>
                <w:noProof/>
                <w:lang w:val="en-US"/>
              </w:rPr>
              <w:t>3.1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  <w:lang w:val="en-US"/>
              </w:rPr>
              <w:t>Folder A – De opleiding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_Toc460396095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6" w:history="1">
            <w:r w:rsidR="0070263B" w:rsidRPr="004D3C8E">
              <w:rPr>
                <w:rStyle w:val="Hyperlink"/>
                <w:noProof/>
                <w:lang w:val="en-US"/>
              </w:rPr>
              <w:t>3.2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  <w:lang w:val="en-US"/>
              </w:rPr>
              <w:t>Folder B -  Het vak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_Toc460396096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7" w:history="1">
            <w:r w:rsidR="0070263B" w:rsidRPr="004D3C8E">
              <w:rPr>
                <w:rStyle w:val="Hyperlink"/>
                <w:noProof/>
              </w:rPr>
              <w:t>4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Evaluatie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_Toc460396097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70263B" w:rsidRDefault="00EA5B91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8" w:history="1">
            <w:r w:rsidR="0070263B" w:rsidRPr="004D3C8E">
              <w:rPr>
                <w:rStyle w:val="Hyperlink"/>
                <w:noProof/>
              </w:rPr>
              <w:t>Bijlagen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_Toc460396098 \h </w:instrText>
            </w:r>
            <w:r w:rsidR="0070263B">
              <w:rPr>
                <w:noProof/>
                <w:webHidden/>
              </w:rPr>
              <w:fldChar w:fldCharType="separate"/>
            </w:r>
            <w:r w:rsidR="00523717">
              <w:rPr>
                <w:b/>
                <w:bCs/>
                <w:noProof/>
                <w:webHidden/>
              </w:rPr>
              <w:t>Fout! Bladwijzer niet gedefinieerd.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:rsidR="008F6844" w:rsidRDefault="008F6844">
          <w:r>
            <w:rPr>
              <w:b/>
              <w:bCs/>
            </w:rPr>
            <w:fldChar w:fldCharType="end"/>
          </w:r>
        </w:p>
      </w:sdtContent>
    </w:sdt>
    <w:p w:rsidR="00036B8F" w:rsidRDefault="00036B8F">
      <w:pPr>
        <w:sectPr w:rsidR="00036B8F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36B8F" w:rsidRDefault="0046784F" w:rsidP="0046784F">
      <w:pPr>
        <w:pStyle w:val="Kop1"/>
        <w:numPr>
          <w:ilvl w:val="0"/>
          <w:numId w:val="8"/>
        </w:numPr>
      </w:pPr>
      <w:bookmarkStart w:id="1" w:name="_Toc460396086"/>
      <w:proofErr w:type="spellStart"/>
      <w:r>
        <w:lastRenderedPageBreak/>
        <w:t>Orientatie</w:t>
      </w:r>
      <w:proofErr w:type="spellEnd"/>
      <w:r>
        <w:t xml:space="preserve"> en definitie</w:t>
      </w:r>
      <w:bookmarkEnd w:id="1"/>
    </w:p>
    <w:p w:rsidR="00036B8F" w:rsidRDefault="00036B8F">
      <w:pPr>
        <w:rPr>
          <w:i/>
        </w:rPr>
      </w:pPr>
    </w:p>
    <w:p w:rsidR="0046784F" w:rsidRDefault="0046784F" w:rsidP="0046784F">
      <w:pPr>
        <w:pStyle w:val="Kop2"/>
        <w:numPr>
          <w:ilvl w:val="1"/>
          <w:numId w:val="10"/>
        </w:numPr>
      </w:pPr>
      <w:bookmarkStart w:id="2" w:name="_Toc460396087"/>
      <w:r>
        <w:t>Aanleiding</w:t>
      </w:r>
      <w:bookmarkEnd w:id="2"/>
    </w:p>
    <w:p w:rsidR="00EE0A74" w:rsidRPr="00FA4EB0" w:rsidRDefault="00F5180B">
      <w:pPr>
        <w:rPr>
          <w:vertAlign w:val="subscript"/>
        </w:rPr>
      </w:pPr>
      <w:r w:rsidRPr="00F5180B">
        <w:t>De afdeling publiciteit van een middelgroot ROC wil</w:t>
      </w:r>
      <w:r>
        <w:t xml:space="preserve"> een nieuwe folder omdat haar huidige folder kwalitatief niet in orde is, en onduidelijk is voor de bezoekers.</w:t>
      </w:r>
      <w:r w:rsidR="00FA4EB0">
        <w:t xml:space="preserve"> De folder van applicatie- en mediaontwikkelaar moet daarom aangepast worden en verbeterd om de informatie over de opleiding te verbeteren.</w:t>
      </w:r>
    </w:p>
    <w:p w:rsidR="0046784F" w:rsidRDefault="0046784F" w:rsidP="0046784F">
      <w:pPr>
        <w:pStyle w:val="Kop2"/>
        <w:numPr>
          <w:ilvl w:val="1"/>
          <w:numId w:val="10"/>
        </w:numPr>
      </w:pPr>
      <w:bookmarkStart w:id="3" w:name="_Toc460396088"/>
      <w:r>
        <w:t>Projectopdracht</w:t>
      </w:r>
      <w:bookmarkEnd w:id="3"/>
    </w:p>
    <w:p w:rsidR="0046784F" w:rsidRDefault="0046784F" w:rsidP="0046784F"/>
    <w:p w:rsidR="00F5180B" w:rsidRDefault="00FA4EB0" w:rsidP="0046784F">
      <w:r w:rsidRPr="00FA4EB0">
        <w:t>In de folder verwerken wat het beroep Applicatie- en mediaontwikkelaar</w:t>
      </w:r>
      <w:r w:rsidR="00521B6E">
        <w:t>.</w:t>
      </w:r>
      <w:r w:rsidRPr="00FA4EB0">
        <w:t xml:space="preserve"> En het vernieuwen van de oude folder om het te verduidelijken van de opleiding</w:t>
      </w:r>
      <w:r w:rsidR="00521B6E">
        <w:t xml:space="preserve">.  </w:t>
      </w:r>
    </w:p>
    <w:p w:rsidR="00521B6E" w:rsidRDefault="00521B6E" w:rsidP="0046784F">
      <w:r>
        <w:t>Dit zijn de volgende punten:</w:t>
      </w:r>
    </w:p>
    <w:p w:rsidR="00521B6E" w:rsidRDefault="00521B6E" w:rsidP="00521B6E">
      <w:pPr>
        <w:pStyle w:val="Lijstalinea"/>
        <w:numPr>
          <w:ilvl w:val="0"/>
          <w:numId w:val="16"/>
        </w:numPr>
      </w:pPr>
      <w:r>
        <w:t xml:space="preserve">Een beeld geven van een programmeur </w:t>
      </w:r>
    </w:p>
    <w:p w:rsidR="00521B6E" w:rsidRDefault="00521B6E" w:rsidP="00521B6E">
      <w:pPr>
        <w:pStyle w:val="Lijstalinea"/>
        <w:numPr>
          <w:ilvl w:val="0"/>
          <w:numId w:val="16"/>
        </w:numPr>
      </w:pPr>
      <w:r>
        <w:t>3 soorten beroepen dat je kan uitoefenen als programmeur</w:t>
      </w:r>
    </w:p>
    <w:p w:rsidR="00FE1E86" w:rsidRDefault="00FE1E86" w:rsidP="00521B6E">
      <w:pPr>
        <w:pStyle w:val="Lijstalinea"/>
        <w:numPr>
          <w:ilvl w:val="0"/>
          <w:numId w:val="16"/>
        </w:numPr>
      </w:pPr>
      <w:r>
        <w:t xml:space="preserve">Informatie tot betrekening van de opleiding </w:t>
      </w:r>
    </w:p>
    <w:p w:rsidR="00FE1E86" w:rsidRDefault="00FE1E86" w:rsidP="00FE1E86">
      <w:pPr>
        <w:pStyle w:val="Lijstalinea"/>
      </w:pPr>
    </w:p>
    <w:p w:rsidR="0046784F" w:rsidRDefault="0046784F" w:rsidP="0046784F">
      <w:pPr>
        <w:pStyle w:val="Kop2"/>
        <w:numPr>
          <w:ilvl w:val="1"/>
          <w:numId w:val="10"/>
        </w:numPr>
      </w:pPr>
      <w:bookmarkStart w:id="4" w:name="_Toc460396089"/>
      <w:r>
        <w:t>Planning</w:t>
      </w:r>
      <w:bookmarkEnd w:id="4"/>
    </w:p>
    <w:p w:rsidR="0046784F" w:rsidRDefault="0046784F" w:rsidP="0046784F"/>
    <w:tbl>
      <w:tblPr>
        <w:tblStyle w:val="Tabelraster"/>
        <w:tblW w:w="9322" w:type="dxa"/>
        <w:tblLook w:val="04A0" w:firstRow="1" w:lastRow="0" w:firstColumn="1" w:lastColumn="0" w:noHBand="0" w:noVBand="1"/>
      </w:tblPr>
      <w:tblGrid>
        <w:gridCol w:w="2376"/>
        <w:gridCol w:w="2410"/>
        <w:gridCol w:w="1418"/>
        <w:gridCol w:w="3118"/>
      </w:tblGrid>
      <w:tr w:rsidR="00DE2D58" w:rsidRPr="00DE2D58" w:rsidTr="00DE2D58">
        <w:tc>
          <w:tcPr>
            <w:tcW w:w="2376" w:type="dxa"/>
          </w:tcPr>
          <w:p w:rsidR="00DE2D58" w:rsidRPr="00DE2D58" w:rsidRDefault="00DE2D58" w:rsidP="0046784F">
            <w:pPr>
              <w:rPr>
                <w:b/>
              </w:rPr>
            </w:pPr>
            <w:r w:rsidRPr="00DE2D58">
              <w:rPr>
                <w:b/>
              </w:rPr>
              <w:t>Activiteit</w:t>
            </w:r>
          </w:p>
        </w:tc>
        <w:tc>
          <w:tcPr>
            <w:tcW w:w="2410" w:type="dxa"/>
          </w:tcPr>
          <w:p w:rsidR="00DE2D58" w:rsidRPr="00DE2D58" w:rsidRDefault="00DE2D58" w:rsidP="0046784F">
            <w:pPr>
              <w:rPr>
                <w:b/>
              </w:rPr>
            </w:pPr>
            <w:r w:rsidRPr="00DE2D58">
              <w:rPr>
                <w:b/>
              </w:rPr>
              <w:t>Product</w:t>
            </w:r>
          </w:p>
        </w:tc>
        <w:tc>
          <w:tcPr>
            <w:tcW w:w="1418" w:type="dxa"/>
          </w:tcPr>
          <w:p w:rsidR="00DE2D58" w:rsidRPr="00DE2D58" w:rsidRDefault="00DE2D58" w:rsidP="0046784F">
            <w:pPr>
              <w:rPr>
                <w:b/>
              </w:rPr>
            </w:pPr>
            <w:r w:rsidRPr="00DE2D58">
              <w:rPr>
                <w:b/>
              </w:rPr>
              <w:t xml:space="preserve">Datum </w:t>
            </w:r>
          </w:p>
          <w:p w:rsidR="00DE2D58" w:rsidRPr="00DE2D58" w:rsidRDefault="00DE2D58" w:rsidP="0046784F">
            <w:pPr>
              <w:rPr>
                <w:b/>
              </w:rPr>
            </w:pPr>
            <w:r w:rsidRPr="00DE2D58">
              <w:rPr>
                <w:b/>
              </w:rPr>
              <w:t>oplevering</w:t>
            </w:r>
          </w:p>
        </w:tc>
        <w:tc>
          <w:tcPr>
            <w:tcW w:w="3118" w:type="dxa"/>
          </w:tcPr>
          <w:p w:rsidR="00DE2D58" w:rsidRPr="00DE2D58" w:rsidRDefault="00DE2D58" w:rsidP="0046784F">
            <w:pPr>
              <w:rPr>
                <w:b/>
              </w:rPr>
            </w:pPr>
            <w:r w:rsidRPr="00DE2D58">
              <w:rPr>
                <w:b/>
              </w:rPr>
              <w:t>Door wie?</w:t>
            </w:r>
          </w:p>
        </w:tc>
      </w:tr>
      <w:tr w:rsidR="00DE2D58" w:rsidTr="00DE2D58">
        <w:tc>
          <w:tcPr>
            <w:tcW w:w="2376" w:type="dxa"/>
          </w:tcPr>
          <w:p w:rsidR="00DE2D58" w:rsidRDefault="009D1477" w:rsidP="0046784F">
            <w:r>
              <w:t>Interview houden met opdrachtgever</w:t>
            </w:r>
          </w:p>
        </w:tc>
        <w:tc>
          <w:tcPr>
            <w:tcW w:w="2410" w:type="dxa"/>
          </w:tcPr>
          <w:p w:rsidR="00DE2D58" w:rsidRDefault="003B0A6C" w:rsidP="0046784F">
            <w:r>
              <w:t>Goed gesprek gehad met de opdrachtgever en verduidelijking gekregen over de opdracht</w:t>
            </w:r>
          </w:p>
        </w:tc>
        <w:tc>
          <w:tcPr>
            <w:tcW w:w="1418" w:type="dxa"/>
          </w:tcPr>
          <w:p w:rsidR="00DE2D58" w:rsidRDefault="00E74A72" w:rsidP="0046784F">
            <w:r>
              <w:t>1 september</w:t>
            </w:r>
          </w:p>
        </w:tc>
        <w:tc>
          <w:tcPr>
            <w:tcW w:w="3118" w:type="dxa"/>
          </w:tcPr>
          <w:p w:rsidR="00DE2D58" w:rsidRDefault="003B0A6C" w:rsidP="0046784F">
            <w:r>
              <w:t>Guido, Sam, Joey en Jesse</w:t>
            </w:r>
          </w:p>
        </w:tc>
      </w:tr>
      <w:tr w:rsidR="00DE2D58" w:rsidTr="00DE2D58">
        <w:tc>
          <w:tcPr>
            <w:tcW w:w="2376" w:type="dxa"/>
          </w:tcPr>
          <w:p w:rsidR="00DE2D58" w:rsidRDefault="002A28FA" w:rsidP="0046784F">
            <w:r>
              <w:t>Indeling van de folder</w:t>
            </w:r>
          </w:p>
        </w:tc>
        <w:tc>
          <w:tcPr>
            <w:tcW w:w="2410" w:type="dxa"/>
          </w:tcPr>
          <w:p w:rsidR="00DE2D58" w:rsidRDefault="003B0A6C" w:rsidP="0046784F">
            <w:r>
              <w:t xml:space="preserve">Folder Mockup </w:t>
            </w:r>
          </w:p>
        </w:tc>
        <w:tc>
          <w:tcPr>
            <w:tcW w:w="1418" w:type="dxa"/>
          </w:tcPr>
          <w:p w:rsidR="00DE2D58" w:rsidRDefault="00E74A72" w:rsidP="0046784F">
            <w:r>
              <w:t>9 s</w:t>
            </w:r>
            <w:r w:rsidR="0092615C">
              <w:t>eptember</w:t>
            </w:r>
          </w:p>
        </w:tc>
        <w:tc>
          <w:tcPr>
            <w:tcW w:w="3118" w:type="dxa"/>
          </w:tcPr>
          <w:p w:rsidR="00DE2D58" w:rsidRDefault="0092615C" w:rsidP="0046784F">
            <w:r>
              <w:t>Joey</w:t>
            </w:r>
          </w:p>
        </w:tc>
      </w:tr>
      <w:tr w:rsidR="00DE2D58" w:rsidTr="00DE2D58">
        <w:tc>
          <w:tcPr>
            <w:tcW w:w="2376" w:type="dxa"/>
          </w:tcPr>
          <w:p w:rsidR="00DE2D58" w:rsidRDefault="0092615C" w:rsidP="0046784F">
            <w:r>
              <w:t>Inhoud Folder</w:t>
            </w:r>
          </w:p>
        </w:tc>
        <w:tc>
          <w:tcPr>
            <w:tcW w:w="2410" w:type="dxa"/>
          </w:tcPr>
          <w:p w:rsidR="00DE2D58" w:rsidRDefault="003B0A6C" w:rsidP="0046784F">
            <w:r>
              <w:t>Tekst voor in de folder is gemaakt</w:t>
            </w:r>
          </w:p>
        </w:tc>
        <w:tc>
          <w:tcPr>
            <w:tcW w:w="1418" w:type="dxa"/>
          </w:tcPr>
          <w:p w:rsidR="00DE2D58" w:rsidRDefault="00E74A72" w:rsidP="0046784F">
            <w:r>
              <w:t>9 s</w:t>
            </w:r>
            <w:r w:rsidR="0092615C">
              <w:t>eptember</w:t>
            </w:r>
          </w:p>
        </w:tc>
        <w:tc>
          <w:tcPr>
            <w:tcW w:w="3118" w:type="dxa"/>
          </w:tcPr>
          <w:p w:rsidR="00DE2D58" w:rsidRDefault="0092615C" w:rsidP="0046784F">
            <w:r>
              <w:t>Guido</w:t>
            </w:r>
          </w:p>
        </w:tc>
      </w:tr>
      <w:tr w:rsidR="00DE2D58" w:rsidTr="00DE2D58">
        <w:tc>
          <w:tcPr>
            <w:tcW w:w="2376" w:type="dxa"/>
          </w:tcPr>
          <w:p w:rsidR="00DE2D58" w:rsidRDefault="00E74A72" w:rsidP="0046784F">
            <w:r>
              <w:t xml:space="preserve">Folder samenstellen </w:t>
            </w:r>
          </w:p>
        </w:tc>
        <w:tc>
          <w:tcPr>
            <w:tcW w:w="2410" w:type="dxa"/>
          </w:tcPr>
          <w:p w:rsidR="00DE2D58" w:rsidRDefault="003B0A6C" w:rsidP="0046784F">
            <w:r>
              <w:t>Tekst en de Mockup samenvoegen</w:t>
            </w:r>
          </w:p>
        </w:tc>
        <w:tc>
          <w:tcPr>
            <w:tcW w:w="1418" w:type="dxa"/>
          </w:tcPr>
          <w:p w:rsidR="00DE2D58" w:rsidRDefault="00F24EEC" w:rsidP="0046784F">
            <w:r>
              <w:t>16</w:t>
            </w:r>
            <w:r w:rsidR="00E74A72">
              <w:t xml:space="preserve"> september</w:t>
            </w:r>
          </w:p>
        </w:tc>
        <w:tc>
          <w:tcPr>
            <w:tcW w:w="3118" w:type="dxa"/>
          </w:tcPr>
          <w:p w:rsidR="00DE2D58" w:rsidRDefault="001D6805" w:rsidP="0046784F">
            <w:r>
              <w:t>Guido en Joey</w:t>
            </w:r>
          </w:p>
        </w:tc>
      </w:tr>
      <w:tr w:rsidR="00DE2D58" w:rsidTr="00DE2D58">
        <w:tc>
          <w:tcPr>
            <w:tcW w:w="2376" w:type="dxa"/>
          </w:tcPr>
          <w:p w:rsidR="00DE2D58" w:rsidRDefault="001D6805" w:rsidP="0046784F">
            <w:r>
              <w:t>Folder testen en uitprinten</w:t>
            </w:r>
          </w:p>
        </w:tc>
        <w:tc>
          <w:tcPr>
            <w:tcW w:w="2410" w:type="dxa"/>
          </w:tcPr>
          <w:p w:rsidR="00DE2D58" w:rsidRDefault="003B0A6C" w:rsidP="0046784F">
            <w:r>
              <w:t>Klaargemaakte folder die klaar is om uitgeprint te worden</w:t>
            </w:r>
          </w:p>
        </w:tc>
        <w:tc>
          <w:tcPr>
            <w:tcW w:w="1418" w:type="dxa"/>
          </w:tcPr>
          <w:p w:rsidR="00DE2D58" w:rsidRDefault="00F24EEC" w:rsidP="0046784F">
            <w:r>
              <w:t>16</w:t>
            </w:r>
            <w:r w:rsidR="001D6805">
              <w:t>september</w:t>
            </w:r>
          </w:p>
        </w:tc>
        <w:tc>
          <w:tcPr>
            <w:tcW w:w="3118" w:type="dxa"/>
          </w:tcPr>
          <w:p w:rsidR="00DE2D58" w:rsidRDefault="001D6805" w:rsidP="0046784F">
            <w:r>
              <w:t>Guido en Joey</w:t>
            </w:r>
          </w:p>
        </w:tc>
      </w:tr>
    </w:tbl>
    <w:p w:rsidR="00DE2D58" w:rsidRDefault="00DE2D58" w:rsidP="0046784F"/>
    <w:p w:rsidR="0046784F" w:rsidRDefault="0046784F">
      <w:r>
        <w:br w:type="page"/>
      </w:r>
    </w:p>
    <w:p w:rsidR="0046784F" w:rsidRDefault="0046784F" w:rsidP="0046784F">
      <w:pPr>
        <w:pStyle w:val="Kop1"/>
      </w:pPr>
      <w:bookmarkStart w:id="5" w:name="_Toc460396090"/>
      <w:r>
        <w:lastRenderedPageBreak/>
        <w:t>Ontwerp</w:t>
      </w:r>
      <w:bookmarkEnd w:id="5"/>
    </w:p>
    <w:p w:rsidR="00477842" w:rsidRDefault="00477842" w:rsidP="00477842"/>
    <w:p w:rsidR="00477842" w:rsidRDefault="00477842" w:rsidP="00477842">
      <w:pPr>
        <w:pStyle w:val="Kop2"/>
      </w:pPr>
      <w:bookmarkStart w:id="6" w:name="_Toc460396091"/>
      <w:r>
        <w:t>Inhoud van folder</w:t>
      </w:r>
      <w:r w:rsidR="009405A2">
        <w:t xml:space="preserve"> A</w:t>
      </w:r>
      <w:r>
        <w:t xml:space="preserve"> (functioneel)</w:t>
      </w:r>
      <w:bookmarkEnd w:id="6"/>
    </w:p>
    <w:p w:rsidR="00477842" w:rsidRDefault="00477842" w:rsidP="00477842"/>
    <w:tbl>
      <w:tblPr>
        <w:tblW w:w="906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2"/>
        <w:gridCol w:w="4229"/>
        <w:gridCol w:w="4021"/>
      </w:tblGrid>
      <w:tr w:rsidR="00E738B3" w:rsidTr="005248C4"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Vak 1</w:t>
            </w:r>
          </w:p>
          <w:p w:rsidR="00E738B3" w:rsidRDefault="00E738B3" w:rsidP="005248C4">
            <w:pPr>
              <w:spacing w:after="0" w:line="240" w:lineRule="auto"/>
            </w:pP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Opleiding Applicatie en mediaontwikkelaar</w:t>
            </w:r>
          </w:p>
          <w:p w:rsidR="00E738B3" w:rsidRDefault="00E738B3" w:rsidP="005248C4">
            <w:pPr>
              <w:spacing w:after="0" w:line="240" w:lineRule="auto"/>
            </w:pPr>
            <w:r>
              <w:t>En contactgegevens</w:t>
            </w:r>
          </w:p>
          <w:p w:rsidR="00E738B3" w:rsidRDefault="00E738B3" w:rsidP="005248C4">
            <w:pPr>
              <w:spacing w:after="0" w:line="240" w:lineRule="auto"/>
            </w:pP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rPr>
                <w:noProof/>
                <w:sz w:val="56"/>
                <w:lang w:eastAsia="nl-NL"/>
              </w:rPr>
              <w:drawing>
                <wp:inline distT="0" distB="0" distL="0" distR="0" wp14:anchorId="5476EC17" wp14:editId="714C100F">
                  <wp:extent cx="1776743" cy="1264898"/>
                  <wp:effectExtent l="0" t="0" r="0" b="0"/>
                  <wp:docPr id="2" name="Afbeelding 3" descr="C:\Users\samsc_000\AppData\Local\Microsoft\Windows\INetCacheContent.Word\Project 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43" cy="1264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0E110A43" wp14:editId="3EC354BA">
                  <wp:extent cx="2247896" cy="323853"/>
                  <wp:effectExtent l="0" t="0" r="4" b="0"/>
                  <wp:docPr id="3" name="Afbeelding 2" descr="C:\Users\samsc_000\AppData\Local\Microsoft\Windows\INetCacheContent.Word\Groep 5 - Twent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896" cy="323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8B3" w:rsidTr="005248C4"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Vak 2</w:t>
            </w:r>
          </w:p>
          <w:p w:rsidR="00E738B3" w:rsidRDefault="00E738B3" w:rsidP="005248C4">
            <w:pPr>
              <w:spacing w:after="0" w:line="240" w:lineRule="auto"/>
            </w:pP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Toelatingseisen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rPr>
                <w:noProof/>
                <w:lang w:eastAsia="nl-NL"/>
              </w:rPr>
              <w:drawing>
                <wp:inline distT="0" distB="0" distL="0" distR="0" wp14:anchorId="669639BC" wp14:editId="2C31DD28">
                  <wp:extent cx="1633420" cy="1088949"/>
                  <wp:effectExtent l="0" t="0" r="4880" b="0"/>
                  <wp:docPr id="9" name="Afbeelding 9" descr="C:\Users\samsc_000\AppData\Local\Microsoft\Windows\INetCacheContent.Word\Project 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420" cy="1088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8B3" w:rsidTr="005248C4"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Vak 3</w:t>
            </w:r>
          </w:p>
          <w:p w:rsidR="00E738B3" w:rsidRDefault="00E738B3" w:rsidP="005248C4">
            <w:pPr>
              <w:spacing w:after="0" w:line="240" w:lineRule="auto"/>
            </w:pP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100" w:line="240" w:lineRule="auto"/>
            </w:pPr>
            <w:r>
              <w:t>Kosten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rPr>
                <w:noProof/>
                <w:lang w:eastAsia="nl-NL"/>
              </w:rPr>
              <w:drawing>
                <wp:inline distT="0" distB="0" distL="0" distR="0" wp14:anchorId="0FFE04AD" wp14:editId="1F061CB8">
                  <wp:extent cx="1635834" cy="920151"/>
                  <wp:effectExtent l="0" t="0" r="2466" b="0"/>
                  <wp:docPr id="10" name="Afbeelding 10" descr="C:\Users\samsc_000\AppData\Local\Microsoft\Windows\INetCacheContent.Word\Project 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34" cy="920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8B3" w:rsidTr="005248C4"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Vak 4</w:t>
            </w:r>
          </w:p>
          <w:p w:rsidR="00E738B3" w:rsidRDefault="00E738B3" w:rsidP="005248C4">
            <w:pPr>
              <w:spacing w:after="0" w:line="240" w:lineRule="auto"/>
            </w:pP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Beroepsbeeld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rPr>
                <w:noProof/>
                <w:lang w:eastAsia="nl-NL"/>
              </w:rPr>
              <w:drawing>
                <wp:inline distT="0" distB="0" distL="0" distR="0" wp14:anchorId="48887757" wp14:editId="36571CCC">
                  <wp:extent cx="1621048" cy="1079010"/>
                  <wp:effectExtent l="0" t="0" r="0" b="6840"/>
                  <wp:docPr id="6" name="Afbeelding 6" descr="C:\Users\samsc_000\AppData\Local\Microsoft\Windows\INetCacheContent.Word\Project 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048" cy="107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8B3" w:rsidTr="005248C4"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Vak 5</w:t>
            </w:r>
          </w:p>
          <w:p w:rsidR="00E738B3" w:rsidRDefault="00E738B3" w:rsidP="005248C4">
            <w:pPr>
              <w:spacing w:after="0" w:line="240" w:lineRule="auto"/>
            </w:pP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Vakken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rPr>
                <w:noProof/>
                <w:lang w:eastAsia="nl-NL"/>
              </w:rPr>
              <w:drawing>
                <wp:inline distT="0" distB="0" distL="0" distR="0" wp14:anchorId="46F88FEE" wp14:editId="48B684C9">
                  <wp:extent cx="1536722" cy="1024932"/>
                  <wp:effectExtent l="0" t="0" r="6328" b="3768"/>
                  <wp:docPr id="7" name="Afbeelding 7" descr="C:\Users\samsc_000\AppData\Local\Microsoft\Windows\INetCacheContent.Word\Project 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22" cy="102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8B3" w:rsidTr="005248C4"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Vak 6</w:t>
            </w:r>
          </w:p>
          <w:p w:rsidR="00E738B3" w:rsidRDefault="00E738B3" w:rsidP="005248C4">
            <w:pPr>
              <w:spacing w:after="0" w:line="240" w:lineRule="auto"/>
            </w:pP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t>Stage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8B3" w:rsidRDefault="00E738B3" w:rsidP="005248C4">
            <w:pPr>
              <w:spacing w:after="0" w:line="240" w:lineRule="auto"/>
            </w:pPr>
            <w:r>
              <w:rPr>
                <w:noProof/>
                <w:lang w:eastAsia="nl-NL"/>
              </w:rPr>
              <w:drawing>
                <wp:inline distT="0" distB="0" distL="0" distR="0" wp14:anchorId="1D10FF5E" wp14:editId="302185A7">
                  <wp:extent cx="2127095" cy="1197973"/>
                  <wp:effectExtent l="0" t="0" r="6505" b="2177"/>
                  <wp:docPr id="8" name="Afbeelding 8" descr="C:\Users\samsc_000\Downloads\Project 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095" cy="1197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842" w:rsidRDefault="00477842" w:rsidP="00477842"/>
    <w:p w:rsidR="009405A2" w:rsidRDefault="009405A2" w:rsidP="009405A2">
      <w:pPr>
        <w:pStyle w:val="Kop2"/>
      </w:pPr>
      <w:bookmarkStart w:id="7" w:name="_Toc460396092"/>
      <w:r>
        <w:t>Inhoud van folder B (functioneel)</w:t>
      </w:r>
      <w:bookmarkEnd w:id="7"/>
    </w:p>
    <w:p w:rsidR="009405A2" w:rsidRDefault="009405A2" w:rsidP="009405A2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10"/>
        <w:gridCol w:w="4252"/>
        <w:gridCol w:w="4000"/>
      </w:tblGrid>
      <w:tr w:rsidR="009405A2" w:rsidTr="005248C4">
        <w:tc>
          <w:tcPr>
            <w:tcW w:w="821" w:type="dxa"/>
          </w:tcPr>
          <w:p w:rsidR="009405A2" w:rsidRDefault="009405A2" w:rsidP="005248C4">
            <w:r>
              <w:lastRenderedPageBreak/>
              <w:t>Vak 1</w:t>
            </w:r>
          </w:p>
          <w:p w:rsidR="009405A2" w:rsidRDefault="009405A2" w:rsidP="005248C4"/>
        </w:tc>
        <w:tc>
          <w:tcPr>
            <w:tcW w:w="4350" w:type="dxa"/>
          </w:tcPr>
          <w:p w:rsidR="009405A2" w:rsidRDefault="001F6912" w:rsidP="005248C4">
            <w:r>
              <w:t>Kleine inleiding met informatie over de opleiding</w:t>
            </w:r>
          </w:p>
        </w:tc>
        <w:tc>
          <w:tcPr>
            <w:tcW w:w="4117" w:type="dxa"/>
          </w:tcPr>
          <w:p w:rsidR="009405A2" w:rsidRDefault="009405A2" w:rsidP="005248C4">
            <w:r>
              <w:t>[eventueel  afbeelding]</w:t>
            </w:r>
          </w:p>
        </w:tc>
      </w:tr>
      <w:tr w:rsidR="009405A2" w:rsidTr="005248C4">
        <w:tc>
          <w:tcPr>
            <w:tcW w:w="821" w:type="dxa"/>
          </w:tcPr>
          <w:p w:rsidR="009405A2" w:rsidRDefault="009405A2" w:rsidP="005248C4">
            <w:r>
              <w:t>Vak 2</w:t>
            </w:r>
          </w:p>
          <w:p w:rsidR="009405A2" w:rsidRDefault="009405A2" w:rsidP="005248C4"/>
        </w:tc>
        <w:tc>
          <w:tcPr>
            <w:tcW w:w="4350" w:type="dxa"/>
          </w:tcPr>
          <w:p w:rsidR="009405A2" w:rsidRDefault="001F6912" w:rsidP="005248C4">
            <w:r>
              <w:t>Contact informatie telefoon nummer, email, adres, facebook, twitter</w:t>
            </w:r>
          </w:p>
        </w:tc>
        <w:tc>
          <w:tcPr>
            <w:tcW w:w="4117" w:type="dxa"/>
          </w:tcPr>
          <w:p w:rsidR="009405A2" w:rsidRDefault="009405A2" w:rsidP="005248C4">
            <w:r>
              <w:t>[eventueel  afbeelding]</w:t>
            </w:r>
          </w:p>
        </w:tc>
      </w:tr>
      <w:tr w:rsidR="009405A2" w:rsidTr="005248C4">
        <w:tc>
          <w:tcPr>
            <w:tcW w:w="821" w:type="dxa"/>
          </w:tcPr>
          <w:p w:rsidR="009405A2" w:rsidRDefault="009405A2" w:rsidP="005248C4">
            <w:r>
              <w:t>Vak 3</w:t>
            </w:r>
          </w:p>
          <w:p w:rsidR="009405A2" w:rsidRDefault="009405A2" w:rsidP="005248C4"/>
        </w:tc>
        <w:tc>
          <w:tcPr>
            <w:tcW w:w="4350" w:type="dxa"/>
          </w:tcPr>
          <w:p w:rsidR="009405A2" w:rsidRDefault="001F6912" w:rsidP="005248C4">
            <w:r>
              <w:t xml:space="preserve">Voorkant met logo </w:t>
            </w:r>
          </w:p>
        </w:tc>
        <w:tc>
          <w:tcPr>
            <w:tcW w:w="4117" w:type="dxa"/>
          </w:tcPr>
          <w:p w:rsidR="009405A2" w:rsidRDefault="009405A2" w:rsidP="005248C4">
            <w:r>
              <w:t>[eventueel  afbeelding]</w:t>
            </w:r>
          </w:p>
        </w:tc>
      </w:tr>
      <w:tr w:rsidR="009405A2" w:rsidTr="005248C4">
        <w:tc>
          <w:tcPr>
            <w:tcW w:w="821" w:type="dxa"/>
          </w:tcPr>
          <w:p w:rsidR="009405A2" w:rsidRDefault="009405A2" w:rsidP="005248C4">
            <w:r>
              <w:t>Vak 4</w:t>
            </w:r>
          </w:p>
          <w:p w:rsidR="009405A2" w:rsidRDefault="009405A2" w:rsidP="005248C4"/>
        </w:tc>
        <w:tc>
          <w:tcPr>
            <w:tcW w:w="4350" w:type="dxa"/>
          </w:tcPr>
          <w:p w:rsidR="009405A2" w:rsidRDefault="001F6912" w:rsidP="005248C4">
            <w:r>
              <w:t>Wat ga je leren ? Dit gaat over wat je doet op de opleiding</w:t>
            </w:r>
          </w:p>
        </w:tc>
        <w:tc>
          <w:tcPr>
            <w:tcW w:w="4117" w:type="dxa"/>
          </w:tcPr>
          <w:p w:rsidR="009405A2" w:rsidRDefault="009405A2" w:rsidP="005248C4">
            <w:r>
              <w:t>[eventueel  afbeelding]</w:t>
            </w:r>
          </w:p>
        </w:tc>
      </w:tr>
      <w:tr w:rsidR="009405A2" w:rsidTr="005248C4">
        <w:tc>
          <w:tcPr>
            <w:tcW w:w="821" w:type="dxa"/>
          </w:tcPr>
          <w:p w:rsidR="009405A2" w:rsidRDefault="009405A2" w:rsidP="005248C4">
            <w:r>
              <w:t>Vak 5</w:t>
            </w:r>
          </w:p>
          <w:p w:rsidR="009405A2" w:rsidRDefault="009405A2" w:rsidP="005248C4"/>
        </w:tc>
        <w:tc>
          <w:tcPr>
            <w:tcW w:w="4350" w:type="dxa"/>
          </w:tcPr>
          <w:p w:rsidR="009405A2" w:rsidRDefault="001F6912" w:rsidP="005248C4">
            <w:r>
              <w:t>Web ontwikkelaar. Wat je doet in het beroep als applicatie en mediaontwikkelaar</w:t>
            </w:r>
          </w:p>
        </w:tc>
        <w:tc>
          <w:tcPr>
            <w:tcW w:w="4117" w:type="dxa"/>
          </w:tcPr>
          <w:p w:rsidR="009405A2" w:rsidRDefault="009405A2" w:rsidP="005248C4">
            <w:r>
              <w:t>[eventueel  afbeelding]</w:t>
            </w:r>
          </w:p>
        </w:tc>
      </w:tr>
      <w:tr w:rsidR="009405A2" w:rsidTr="005248C4">
        <w:tc>
          <w:tcPr>
            <w:tcW w:w="821" w:type="dxa"/>
          </w:tcPr>
          <w:p w:rsidR="009405A2" w:rsidRDefault="009405A2" w:rsidP="005248C4">
            <w:r>
              <w:t>Vak 6</w:t>
            </w:r>
          </w:p>
          <w:p w:rsidR="009405A2" w:rsidRDefault="009405A2" w:rsidP="005248C4"/>
        </w:tc>
        <w:tc>
          <w:tcPr>
            <w:tcW w:w="4350" w:type="dxa"/>
          </w:tcPr>
          <w:p w:rsidR="009405A2" w:rsidRDefault="001F6912" w:rsidP="005248C4">
            <w:r>
              <w:t>Wat doe je als ontwikkelaar, Wat je doet en ontwikkeld</w:t>
            </w:r>
          </w:p>
        </w:tc>
        <w:tc>
          <w:tcPr>
            <w:tcW w:w="4117" w:type="dxa"/>
          </w:tcPr>
          <w:p w:rsidR="009405A2" w:rsidRDefault="009405A2" w:rsidP="005248C4">
            <w:r>
              <w:t>[eventueel  afbeelding]</w:t>
            </w:r>
          </w:p>
        </w:tc>
      </w:tr>
    </w:tbl>
    <w:p w:rsidR="009405A2" w:rsidRDefault="009405A2" w:rsidP="009405A2"/>
    <w:p w:rsidR="009405A2" w:rsidRDefault="009405A2" w:rsidP="009405A2"/>
    <w:p w:rsidR="00477842" w:rsidRPr="00477842" w:rsidRDefault="00477842" w:rsidP="00477842">
      <w:pPr>
        <w:pStyle w:val="Kop2"/>
      </w:pPr>
      <w:bookmarkStart w:id="8" w:name="_Toc460396093"/>
      <w:r>
        <w:t>Vormgeving van de folder</w:t>
      </w:r>
      <w:r w:rsidR="009405A2">
        <w:t xml:space="preserve"> A</w:t>
      </w:r>
      <w:r>
        <w:t xml:space="preserve"> (technisch)</w:t>
      </w:r>
      <w:bookmarkEnd w:id="8"/>
    </w:p>
    <w:p w:rsidR="00477842" w:rsidRDefault="00477842" w:rsidP="00477842"/>
    <w:p w:rsidR="008F6844" w:rsidRDefault="00E738B3" w:rsidP="0046784F">
      <w:pPr>
        <w:pStyle w:val="Lijstalinea"/>
        <w:numPr>
          <w:ilvl w:val="0"/>
          <w:numId w:val="10"/>
        </w:numPr>
      </w:pPr>
      <w:r>
        <w:rPr>
          <w:noProof/>
          <w:lang w:eastAsia="nl-NL"/>
        </w:rPr>
        <w:drawing>
          <wp:inline distT="0" distB="0" distL="0" distR="0" wp14:anchorId="7AFC296F" wp14:editId="6F5EB360">
            <wp:extent cx="5169707" cy="3322320"/>
            <wp:effectExtent l="0" t="0" r="0" b="0"/>
            <wp:docPr id="11" name="Afbeelding 11" descr="C:\Users\pgv\AppData\Local\Microsoft\Windows\INetCacheContent.Word\2016-09-1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gv\AppData\Local\Microsoft\Windows\INetCacheContent.Word\2016-09-16 (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72" cy="33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844">
        <w:br w:type="page"/>
      </w:r>
    </w:p>
    <w:p w:rsidR="008F6844" w:rsidRPr="008F6844" w:rsidRDefault="00E21023" w:rsidP="008F6844">
      <w:pPr>
        <w:pStyle w:val="Kop1"/>
        <w:rPr>
          <w:lang w:val="en-US"/>
        </w:rPr>
      </w:pPr>
      <w:bookmarkStart w:id="9" w:name="_Toc460396094"/>
      <w:proofErr w:type="spellStart"/>
      <w:r>
        <w:rPr>
          <w:lang w:val="en-US"/>
        </w:rPr>
        <w:lastRenderedPageBreak/>
        <w:t>Realisatie</w:t>
      </w:r>
      <w:bookmarkEnd w:id="9"/>
      <w:proofErr w:type="spellEnd"/>
    </w:p>
    <w:p w:rsidR="008F6844" w:rsidRPr="008F6844" w:rsidRDefault="008F6844" w:rsidP="008F6844">
      <w:pPr>
        <w:rPr>
          <w:i/>
          <w:lang w:val="en-US"/>
        </w:rPr>
      </w:pPr>
    </w:p>
    <w:p w:rsidR="008F6844" w:rsidRDefault="00E21023" w:rsidP="008F6844">
      <w:pPr>
        <w:pStyle w:val="Kop2"/>
        <w:rPr>
          <w:lang w:val="en-US"/>
        </w:rPr>
      </w:pPr>
      <w:bookmarkStart w:id="10" w:name="_Toc460396095"/>
      <w:r>
        <w:rPr>
          <w:lang w:val="en-US"/>
        </w:rPr>
        <w:t xml:space="preserve">Folder A – De </w:t>
      </w:r>
      <w:proofErr w:type="spellStart"/>
      <w:r>
        <w:rPr>
          <w:lang w:val="en-US"/>
        </w:rPr>
        <w:t>opleiding</w:t>
      </w:r>
      <w:bookmarkEnd w:id="10"/>
      <w:proofErr w:type="spellEnd"/>
    </w:p>
    <w:p w:rsidR="00E21023" w:rsidRPr="008F6844" w:rsidRDefault="00E738B3" w:rsidP="00E21023">
      <w:pPr>
        <w:rPr>
          <w:i/>
          <w:lang w:val="en-US"/>
        </w:rPr>
      </w:pPr>
      <w:r>
        <w:rPr>
          <w:noProof/>
          <w:lang w:eastAsia="nl-NL"/>
        </w:rPr>
        <w:drawing>
          <wp:inline distT="0" distB="0" distL="0" distR="0" wp14:anchorId="3F0D0722" wp14:editId="0D2C41FD">
            <wp:extent cx="5760720" cy="3702134"/>
            <wp:effectExtent l="0" t="0" r="0" b="0"/>
            <wp:docPr id="12" name="Afbeelding 12" descr="C:\Users\pgv\AppData\Local\Microsoft\Windows\INetCacheContent.Word\2016-09-1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gv\AppData\Local\Microsoft\Windows\INetCacheContent.Word\2016-09-16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023" w:rsidRDefault="00E21023" w:rsidP="00E21023">
      <w:pPr>
        <w:pStyle w:val="Kop2"/>
        <w:rPr>
          <w:lang w:val="en-US"/>
        </w:rPr>
      </w:pPr>
      <w:bookmarkStart w:id="11" w:name="_Toc460396096"/>
      <w:r>
        <w:rPr>
          <w:lang w:val="en-US"/>
        </w:rPr>
        <w:t xml:space="preserve">Folder B -  Het </w:t>
      </w:r>
      <w:proofErr w:type="spellStart"/>
      <w:r>
        <w:rPr>
          <w:lang w:val="en-US"/>
        </w:rPr>
        <w:t>vak</w:t>
      </w:r>
      <w:bookmarkEnd w:id="11"/>
      <w:proofErr w:type="spellEnd"/>
    </w:p>
    <w:p w:rsidR="007507D7" w:rsidRDefault="007507D7" w:rsidP="007507D7">
      <w:pPr>
        <w:rPr>
          <w:lang w:val="en-US"/>
        </w:rPr>
      </w:pPr>
    </w:p>
    <w:p w:rsidR="007507D7" w:rsidRPr="007507D7" w:rsidRDefault="00E53BD6" w:rsidP="007507D7">
      <w:pPr>
        <w:rPr>
          <w:lang w:val="en-US"/>
        </w:rPr>
      </w:pPr>
      <w:r w:rsidRPr="00E53BD6">
        <w:t xml:space="preserve"> </w:t>
      </w:r>
    </w:p>
    <w:p w:rsidR="00E21023" w:rsidRDefault="00B672EC" w:rsidP="00E21023">
      <w:r>
        <w:rPr>
          <w:noProof/>
          <w:lang w:eastAsia="nl-NL"/>
        </w:rPr>
        <w:drawing>
          <wp:inline distT="0" distB="0" distL="0" distR="0" wp14:anchorId="7585EA9E" wp14:editId="53B13672">
            <wp:extent cx="4046220" cy="2864419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63" cy="2868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342" w:rsidRDefault="00137342" w:rsidP="00E21023">
      <w:r>
        <w:rPr>
          <w:noProof/>
          <w:lang w:eastAsia="nl-NL"/>
        </w:rPr>
        <w:lastRenderedPageBreak/>
        <w:drawing>
          <wp:inline distT="0" distB="0" distL="0" distR="0" wp14:anchorId="4A557146" wp14:editId="076DBDEF">
            <wp:extent cx="4587240" cy="3247272"/>
            <wp:effectExtent l="0" t="0" r="381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851B2132E6A4F1CBD682A3E6FDF693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51" cy="32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23" w:rsidRDefault="00E21023">
      <w:r>
        <w:br w:type="page"/>
      </w:r>
    </w:p>
    <w:p w:rsidR="00E21023" w:rsidRDefault="00E21023" w:rsidP="00E21023">
      <w:pPr>
        <w:pStyle w:val="Kop1"/>
      </w:pPr>
      <w:bookmarkStart w:id="12" w:name="_Toc460396097"/>
      <w:r>
        <w:lastRenderedPageBreak/>
        <w:t>Evaluatie</w:t>
      </w:r>
      <w:bookmarkEnd w:id="12"/>
    </w:p>
    <w:p w:rsidR="00E21023" w:rsidRDefault="00E21023" w:rsidP="00E21023"/>
    <w:p w:rsidR="005B1181" w:rsidRDefault="00E738B3" w:rsidP="00485074">
      <w:r>
        <w:t>(Zie G</w:t>
      </w:r>
      <w:r w:rsidR="00485074">
        <w:t>uido Evaluatie.txt in Natschool)</w:t>
      </w:r>
    </w:p>
    <w:p w:rsidR="00E21023" w:rsidRPr="005B1181" w:rsidRDefault="00E21023" w:rsidP="005B1181"/>
    <w:sectPr w:rsidR="00E21023" w:rsidRPr="005B1181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5B91" w:rsidRDefault="00EA5B91" w:rsidP="0046784F">
      <w:pPr>
        <w:spacing w:after="0" w:line="240" w:lineRule="auto"/>
      </w:pPr>
      <w:r>
        <w:separator/>
      </w:r>
    </w:p>
  </w:endnote>
  <w:endnote w:type="continuationSeparator" w:id="0">
    <w:p w:rsidR="00EA5B91" w:rsidRDefault="00EA5B91" w:rsidP="00467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8C4" w:rsidRDefault="005248C4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2939287"/>
      <w:docPartObj>
        <w:docPartGallery w:val="Page Numbers (Bottom of Page)"/>
        <w:docPartUnique/>
      </w:docPartObj>
    </w:sdtPr>
    <w:sdtEndPr/>
    <w:sdtContent>
      <w:p w:rsidR="005248C4" w:rsidRDefault="005248C4">
        <w:pPr>
          <w:pStyle w:val="Voetteks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A7C">
          <w:rPr>
            <w:noProof/>
          </w:rPr>
          <w:t>8</w:t>
        </w:r>
        <w:r>
          <w:fldChar w:fldCharType="end"/>
        </w:r>
      </w:p>
    </w:sdtContent>
  </w:sdt>
  <w:p w:rsidR="005248C4" w:rsidRDefault="005248C4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5B91" w:rsidRDefault="00EA5B91" w:rsidP="0046784F">
      <w:pPr>
        <w:spacing w:after="0" w:line="240" w:lineRule="auto"/>
      </w:pPr>
      <w:r>
        <w:separator/>
      </w:r>
    </w:p>
  </w:footnote>
  <w:footnote w:type="continuationSeparator" w:id="0">
    <w:p w:rsidR="00EA5B91" w:rsidRDefault="00EA5B91" w:rsidP="00467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8C4" w:rsidRDefault="005248C4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8C4" w:rsidRDefault="005248C4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97A84"/>
    <w:multiLevelType w:val="hybridMultilevel"/>
    <w:tmpl w:val="989040D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C0A62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DA7B7F"/>
    <w:multiLevelType w:val="hybridMultilevel"/>
    <w:tmpl w:val="5B38D55A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E46328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F732B9"/>
    <w:multiLevelType w:val="multilevel"/>
    <w:tmpl w:val="3C5E49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F8A21A5"/>
    <w:multiLevelType w:val="hybridMultilevel"/>
    <w:tmpl w:val="DAB0290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AE4414"/>
    <w:multiLevelType w:val="hybridMultilevel"/>
    <w:tmpl w:val="4AFAAFB4"/>
    <w:lvl w:ilvl="0" w:tplc="F56264C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83AEB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505DEF"/>
    <w:multiLevelType w:val="hybridMultilevel"/>
    <w:tmpl w:val="7C543FC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256C3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00E6EA3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4960B35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8F7A2C"/>
    <w:multiLevelType w:val="hybridMultilevel"/>
    <w:tmpl w:val="6C56B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25830"/>
    <w:multiLevelType w:val="multilevel"/>
    <w:tmpl w:val="3C5E49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0E55881"/>
    <w:multiLevelType w:val="hybridMultilevel"/>
    <w:tmpl w:val="20B87B3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A3460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1"/>
  </w:num>
  <w:num w:numId="5">
    <w:abstractNumId w:val="7"/>
  </w:num>
  <w:num w:numId="6">
    <w:abstractNumId w:val="4"/>
  </w:num>
  <w:num w:numId="7">
    <w:abstractNumId w:val="9"/>
  </w:num>
  <w:num w:numId="8">
    <w:abstractNumId w:val="15"/>
  </w:num>
  <w:num w:numId="9">
    <w:abstractNumId w:val="11"/>
  </w:num>
  <w:num w:numId="10">
    <w:abstractNumId w:val="13"/>
  </w:num>
  <w:num w:numId="11">
    <w:abstractNumId w:val="3"/>
  </w:num>
  <w:num w:numId="12">
    <w:abstractNumId w:val="10"/>
  </w:num>
  <w:num w:numId="13">
    <w:abstractNumId w:val="6"/>
  </w:num>
  <w:num w:numId="14">
    <w:abstractNumId w:val="0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17"/>
    <w:rsid w:val="00036B8F"/>
    <w:rsid w:val="000C0369"/>
    <w:rsid w:val="000D5754"/>
    <w:rsid w:val="00137342"/>
    <w:rsid w:val="00184E56"/>
    <w:rsid w:val="001D6805"/>
    <w:rsid w:val="001F6912"/>
    <w:rsid w:val="00277F31"/>
    <w:rsid w:val="002A28FA"/>
    <w:rsid w:val="003B0A6C"/>
    <w:rsid w:val="0046784F"/>
    <w:rsid w:val="00477842"/>
    <w:rsid w:val="00485074"/>
    <w:rsid w:val="004A4B73"/>
    <w:rsid w:val="005104FF"/>
    <w:rsid w:val="00521B6E"/>
    <w:rsid w:val="00523717"/>
    <w:rsid w:val="005248C4"/>
    <w:rsid w:val="00592A87"/>
    <w:rsid w:val="005B1181"/>
    <w:rsid w:val="005C08CC"/>
    <w:rsid w:val="005C1C5E"/>
    <w:rsid w:val="00604B20"/>
    <w:rsid w:val="00675683"/>
    <w:rsid w:val="006C60E7"/>
    <w:rsid w:val="0070263B"/>
    <w:rsid w:val="007507D7"/>
    <w:rsid w:val="008F6844"/>
    <w:rsid w:val="009211A7"/>
    <w:rsid w:val="0092615C"/>
    <w:rsid w:val="009405A2"/>
    <w:rsid w:val="009B4DE6"/>
    <w:rsid w:val="009D1477"/>
    <w:rsid w:val="00A147E4"/>
    <w:rsid w:val="00A54E0C"/>
    <w:rsid w:val="00AB5A7C"/>
    <w:rsid w:val="00B5028C"/>
    <w:rsid w:val="00B5739B"/>
    <w:rsid w:val="00B672EC"/>
    <w:rsid w:val="00B7081B"/>
    <w:rsid w:val="00C34EF1"/>
    <w:rsid w:val="00D02E11"/>
    <w:rsid w:val="00D91EA3"/>
    <w:rsid w:val="00DE2D58"/>
    <w:rsid w:val="00E21023"/>
    <w:rsid w:val="00E53BD6"/>
    <w:rsid w:val="00E738B3"/>
    <w:rsid w:val="00E74A72"/>
    <w:rsid w:val="00EA5B91"/>
    <w:rsid w:val="00ED0665"/>
    <w:rsid w:val="00EE0A74"/>
    <w:rsid w:val="00F07D66"/>
    <w:rsid w:val="00F24EEC"/>
    <w:rsid w:val="00F5180B"/>
    <w:rsid w:val="00FA4EB0"/>
    <w:rsid w:val="00FD0BB0"/>
    <w:rsid w:val="00FE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58AC6"/>
  <w15:docId w15:val="{965F7795-2BCC-43E3-BCB9-76F1FD8BD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F6844"/>
    <w:pPr>
      <w:keepNext/>
      <w:keepLines/>
      <w:numPr>
        <w:numId w:val="1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F6844"/>
    <w:pPr>
      <w:keepNext/>
      <w:keepLines/>
      <w:numPr>
        <w:ilvl w:val="1"/>
        <w:numId w:val="1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6784F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6784F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6784F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6784F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6784F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6784F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6784F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4A4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4A4B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A4B73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8F6844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8F68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8F68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F6844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46784F"/>
    <w:pPr>
      <w:tabs>
        <w:tab w:val="left" w:pos="440"/>
        <w:tab w:val="right" w:leader="dot" w:pos="9062"/>
      </w:tabs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F684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8F684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467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6784F"/>
  </w:style>
  <w:style w:type="paragraph" w:styleId="Voettekst">
    <w:name w:val="footer"/>
    <w:basedOn w:val="Standaard"/>
    <w:link w:val="VoettekstChar"/>
    <w:uiPriority w:val="99"/>
    <w:unhideWhenUsed/>
    <w:rsid w:val="00467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6784F"/>
  </w:style>
  <w:style w:type="character" w:customStyle="1" w:styleId="Kop3Char">
    <w:name w:val="Kop 3 Char"/>
    <w:basedOn w:val="Standaardalinea-lettertype"/>
    <w:link w:val="Kop3"/>
    <w:uiPriority w:val="9"/>
    <w:semiHidden/>
    <w:rsid w:val="004678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678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6784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6784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6784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6784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6784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ido\OneDrive\Documenten\Project%20sjabloom%20folder%20Applicatie%20en%20mediaontwikkelaar%20groep%205%201A%20-Guido%20en%20Joey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980E4E-77D2-4EFD-A4A9-E615E01E4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sjabloom folder Applicatie en mediaontwikkelaar groep 5 1A -Guido en Joey.dotx</Template>
  <TotalTime>12</TotalTime>
  <Pages>8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Guido Vosselman</dc:creator>
  <cp:lastModifiedBy>Guido Vosselman</cp:lastModifiedBy>
  <cp:revision>1</cp:revision>
  <cp:lastPrinted>2016-09-19T07:12:00Z</cp:lastPrinted>
  <dcterms:created xsi:type="dcterms:W3CDTF">2018-03-06T09:58:00Z</dcterms:created>
  <dcterms:modified xsi:type="dcterms:W3CDTF">2018-03-06T10:10:00Z</dcterms:modified>
</cp:coreProperties>
</file>